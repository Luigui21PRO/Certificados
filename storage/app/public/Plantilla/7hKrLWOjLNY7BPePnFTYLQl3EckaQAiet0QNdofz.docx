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6BBD7368" w:rsidR="00AA0737" w:rsidRPr="00E60BA0" w:rsidRDefault="00960127" w:rsidP="00AA0737">
            <w:pPr>
              <w:pStyle w:val="Subttulo"/>
            </w:pPr>
            <w:r w:rsidRPr="00960127">
              <w:t>I.E.P. “CAMINITOS DE BELÉN”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5E014B99" w:rsidR="00AA0737" w:rsidRPr="00E60BA0" w:rsidRDefault="00960127" w:rsidP="00AA0737">
            <w:pPr>
              <w:pStyle w:val="Nombre"/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9264" behindDoc="0" locked="0" layoutInCell="1" allowOverlap="1" wp14:anchorId="63DA66A1" wp14:editId="3FD0E9EB">
                  <wp:simplePos x="0" y="0"/>
                  <wp:positionH relativeFrom="column">
                    <wp:posOffset>-137795</wp:posOffset>
                  </wp:positionH>
                  <wp:positionV relativeFrom="paragraph">
                    <wp:posOffset>-156210</wp:posOffset>
                  </wp:positionV>
                  <wp:extent cx="1649823" cy="1264920"/>
                  <wp:effectExtent l="0" t="0" r="7620" b="0"/>
                  <wp:wrapNone/>
                  <wp:docPr id="4" name="Imagen 4" descr="C:\Users\ADVANCE\Desktop\BELEN\2021\logotip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VANCE\Desktop\BELEN\2021\logotip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823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325D4">
              <w:t>[</w:t>
            </w:r>
            <w:r>
              <w:t>estudiante</w:t>
            </w:r>
            <w:r w:rsidR="008325D4"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4155DDD5" w14:textId="5463A642" w:rsidR="008A2FF6" w:rsidRDefault="008A2FF6" w:rsidP="00AA0737">
            <w:r>
              <w:t>[</w:t>
            </w:r>
            <w:proofErr w:type="spellStart"/>
            <w:r>
              <w:t>gradoestudio</w:t>
            </w:r>
            <w:proofErr w:type="spellEnd"/>
            <w:r>
              <w:t>]</w:t>
            </w:r>
          </w:p>
          <w:p w14:paraId="312D82E8" w14:textId="77777777" w:rsidR="008A2FF6" w:rsidRDefault="008A2FF6" w:rsidP="00AA0737"/>
          <w:p w14:paraId="75E89FED" w14:textId="316D189C" w:rsidR="00AA0737" w:rsidRPr="00E60BA0" w:rsidRDefault="00960127" w:rsidP="00AA0737">
            <w:r>
              <w:t>Por a ver culminado las vacaciones útiles del año 2024</w:t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20092C42" w:rsidR="008A067C" w:rsidRPr="00E60BA0" w:rsidRDefault="008A067C" w:rsidP="00EB0EB1"/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5BDD2F3A" w:rsidR="008A067C" w:rsidRPr="00E60BA0" w:rsidRDefault="0016483A" w:rsidP="000969CA">
            <w:r>
              <w:t>[</w:t>
            </w:r>
            <w:r w:rsidR="00CB0FFB">
              <w:t>fecha</w:t>
            </w:r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333F52A8" w:rsidR="008A067C" w:rsidRPr="00E60BA0" w:rsidRDefault="00960127" w:rsidP="008A067C">
            <w:r>
              <w:t>Vicky Alaya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3A3DC6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DA46F" w14:textId="77777777" w:rsidR="003A3DC6" w:rsidRDefault="003A3DC6" w:rsidP="003F140B">
      <w:r>
        <w:separator/>
      </w:r>
    </w:p>
  </w:endnote>
  <w:endnote w:type="continuationSeparator" w:id="0">
    <w:p w14:paraId="4353A780" w14:textId="77777777" w:rsidR="003A3DC6" w:rsidRDefault="003A3DC6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0DD7C" w14:textId="77777777" w:rsidR="003A3DC6" w:rsidRDefault="003A3DC6" w:rsidP="003F140B">
      <w:r>
        <w:separator/>
      </w:r>
    </w:p>
  </w:footnote>
  <w:footnote w:type="continuationSeparator" w:id="0">
    <w:p w14:paraId="27B5D294" w14:textId="77777777" w:rsidR="003A3DC6" w:rsidRDefault="003A3DC6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02653787">
    <w:abstractNumId w:val="11"/>
  </w:num>
  <w:num w:numId="2" w16cid:durableId="1826970770">
    <w:abstractNumId w:val="10"/>
  </w:num>
  <w:num w:numId="3" w16cid:durableId="2020572221">
    <w:abstractNumId w:val="8"/>
  </w:num>
  <w:num w:numId="4" w16cid:durableId="873036161">
    <w:abstractNumId w:val="3"/>
  </w:num>
  <w:num w:numId="5" w16cid:durableId="1002317811">
    <w:abstractNumId w:val="2"/>
  </w:num>
  <w:num w:numId="6" w16cid:durableId="880675843">
    <w:abstractNumId w:val="1"/>
  </w:num>
  <w:num w:numId="7" w16cid:durableId="2059279210">
    <w:abstractNumId w:val="0"/>
  </w:num>
  <w:num w:numId="8" w16cid:durableId="546451356">
    <w:abstractNumId w:val="9"/>
  </w:num>
  <w:num w:numId="9" w16cid:durableId="96827067">
    <w:abstractNumId w:val="7"/>
  </w:num>
  <w:num w:numId="10" w16cid:durableId="1343119399">
    <w:abstractNumId w:val="6"/>
  </w:num>
  <w:num w:numId="11" w16cid:durableId="170873271">
    <w:abstractNumId w:val="5"/>
  </w:num>
  <w:num w:numId="12" w16cid:durableId="562179825">
    <w:abstractNumId w:val="4"/>
  </w:num>
  <w:num w:numId="13" w16cid:durableId="329606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A3DC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7D5B80"/>
    <w:rsid w:val="0081636F"/>
    <w:rsid w:val="008325D4"/>
    <w:rsid w:val="00877599"/>
    <w:rsid w:val="008A067C"/>
    <w:rsid w:val="008A2FF6"/>
    <w:rsid w:val="00960127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6234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11C5E"/>
    <w:rsid w:val="002E0BAE"/>
    <w:rsid w:val="004057FB"/>
    <w:rsid w:val="004C6BE2"/>
    <w:rsid w:val="0050322D"/>
    <w:rsid w:val="0053578B"/>
    <w:rsid w:val="00573E94"/>
    <w:rsid w:val="006D2806"/>
    <w:rsid w:val="007B362E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2024-03-03T00:56:00Z</dcterms:modified>
</cp:coreProperties>
</file>